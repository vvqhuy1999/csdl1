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C1252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06135767" wp14:editId="2F0CBA86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165C71B0" wp14:editId="73821998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3E37B86B" w14:textId="77777777" w:rsidR="00592AB0" w:rsidRPr="002C1121" w:rsidRDefault="00150736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7AAAB889" w14:textId="77777777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 cáo Lab ?</w:t>
      </w:r>
    </w:p>
    <w:p w14:paraId="02764D8B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0F898505" w14:textId="2B78BF4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6F4A16">
        <w:rPr>
          <w:rFonts w:cs="Times New Roman"/>
          <w:sz w:val="32"/>
        </w:rPr>
        <w:t xml:space="preserve"> PS38367</w:t>
      </w:r>
    </w:p>
    <w:p w14:paraId="29C0DB26" w14:textId="521C65A8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6F4A16">
        <w:rPr>
          <w:rFonts w:cs="Times New Roman"/>
          <w:sz w:val="32"/>
        </w:rPr>
        <w:t>Võ Văn Quang Huy</w:t>
      </w:r>
    </w:p>
    <w:p w14:paraId="66A41279" w14:textId="5063486D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6F4A16">
        <w:rPr>
          <w:rFonts w:cs="Times New Roman"/>
          <w:sz w:val="32"/>
        </w:rPr>
        <w:t xml:space="preserve"> SD19301</w:t>
      </w:r>
    </w:p>
    <w:p w14:paraId="3F65ABB6" w14:textId="41F8FC3F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472185" w:rsidRPr="002C1121">
        <w:rPr>
          <w:rFonts w:cs="Times New Roman"/>
          <w:sz w:val="32"/>
        </w:rPr>
        <w:tab/>
      </w:r>
      <w:r w:rsidR="006F4A16">
        <w:rPr>
          <w:rFonts w:cs="Times New Roman"/>
          <w:sz w:val="32"/>
        </w:rPr>
        <w:t>Hồ Thị Minh Tuyết</w:t>
      </w:r>
    </w:p>
    <w:p w14:paraId="3A793358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56B382B8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3FAABF2F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14754EF6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7362E185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72A753" w14:textId="77777777" w:rsidR="002023FF" w:rsidRDefault="002023FF">
          <w:pPr>
            <w:pStyle w:val="TOCHeading"/>
          </w:pPr>
          <w:r>
            <w:t>Contents</w:t>
          </w:r>
        </w:p>
        <w:p w14:paraId="5089E64E" w14:textId="77777777" w:rsidR="002023FF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09134" w:history="1">
            <w:r w:rsidRPr="007B51F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7B51FF">
              <w:rPr>
                <w:rStyle w:val="Hyperlink"/>
                <w:rFonts w:ascii="Times New Roman" w:hAnsi="Times New Roman" w:cs="Times New Roman"/>
                <w:noProof/>
              </w:rPr>
              <w:t>Bài 1: THIẾT KẾ CƠ SỞ DỮ LIỆU Ở MỨC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_Toc128609134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1F4B" w14:textId="77777777" w:rsidR="002023FF" w:rsidRDefault="002F144E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5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2: Thiết kế CSDL QuanLyBanHang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_Toc128609135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4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14:paraId="3D9E5BBC" w14:textId="77777777" w:rsidR="002023FF" w:rsidRDefault="002F144E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6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3.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_Toc128609136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7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14:paraId="7F320CD1" w14:textId="77777777" w:rsidR="002023FF" w:rsidRDefault="002F144E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7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4: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_Toc128609137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8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14:paraId="3E229FBE" w14:textId="77777777" w:rsidR="002023FF" w:rsidRDefault="002F144E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28609138" w:history="1"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2023FF">
              <w:rPr>
                <w:rFonts w:asciiTheme="minorHAnsi" w:eastAsiaTheme="minorEastAsia" w:hAnsiTheme="minorHAnsi"/>
                <w:noProof/>
              </w:rPr>
              <w:tab/>
            </w:r>
            <w:r w:rsidR="002023FF" w:rsidRPr="007B51FF">
              <w:rPr>
                <w:rStyle w:val="Hyperlink"/>
                <w:rFonts w:ascii="Times New Roman" w:hAnsi="Times New Roman" w:cs="Times New Roman"/>
                <w:noProof/>
              </w:rPr>
              <w:t>BÀI 5:</w:t>
            </w:r>
            <w:r w:rsidR="002023FF">
              <w:rPr>
                <w:noProof/>
                <w:webHidden/>
              </w:rPr>
              <w:tab/>
            </w:r>
            <w:r w:rsidR="002023FF">
              <w:rPr>
                <w:noProof/>
                <w:webHidden/>
              </w:rPr>
              <w:fldChar w:fldCharType="begin"/>
            </w:r>
            <w:r w:rsidR="002023FF">
              <w:rPr>
                <w:noProof/>
                <w:webHidden/>
              </w:rPr>
              <w:instrText xml:space="preserve"> PAGEREF _Toc128609138 \h </w:instrText>
            </w:r>
            <w:r w:rsidR="002023FF">
              <w:rPr>
                <w:noProof/>
                <w:webHidden/>
              </w:rPr>
            </w:r>
            <w:r w:rsidR="002023FF">
              <w:rPr>
                <w:noProof/>
                <w:webHidden/>
              </w:rPr>
              <w:fldChar w:fldCharType="separate"/>
            </w:r>
            <w:r w:rsidR="002023FF">
              <w:rPr>
                <w:noProof/>
                <w:webHidden/>
              </w:rPr>
              <w:t>9</w:t>
            </w:r>
            <w:r w:rsidR="002023FF">
              <w:rPr>
                <w:noProof/>
                <w:webHidden/>
              </w:rPr>
              <w:fldChar w:fldCharType="end"/>
            </w:r>
          </w:hyperlink>
        </w:p>
        <w:p w14:paraId="51571291" w14:textId="77777777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147016A6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2B21AD35" w14:textId="5DDF06B2" w:rsidR="00B1647C" w:rsidRDefault="00A413BC" w:rsidP="00680A0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28609134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274B2F">
        <w:rPr>
          <w:rFonts w:ascii="Times New Roman" w:hAnsi="Times New Roman" w:cs="Times New Roman"/>
          <w:noProof/>
        </w:rPr>
        <w:t>1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bookmarkEnd w:id="1"/>
      <w:r w:rsidR="00327B7E">
        <w:rPr>
          <w:rFonts w:ascii="Times New Roman" w:hAnsi="Times New Roman" w:cs="Times New Roman"/>
          <w:noProof/>
        </w:rPr>
        <w:t>CÀI ĐẶT</w:t>
      </w:r>
    </w:p>
    <w:p w14:paraId="0F89DABB" w14:textId="77777777" w:rsidR="00407A95" w:rsidRDefault="00407A95" w:rsidP="00407A95">
      <w:r>
        <w:t>Câu 1</w:t>
      </w:r>
    </w:p>
    <w:p w14:paraId="3698FA05" w14:textId="77777777" w:rsidR="00407A95" w:rsidRDefault="00407A95" w:rsidP="00407A95">
      <w:r>
        <w:t>Cty BĐS:</w:t>
      </w:r>
    </w:p>
    <w:p w14:paraId="25BC739A" w14:textId="77777777" w:rsidR="00407A95" w:rsidRDefault="00407A95" w:rsidP="00407A95">
      <w:r>
        <w:t>Văn phòng: mã vp, địa điểm.</w:t>
      </w:r>
    </w:p>
    <w:p w14:paraId="49AB8FFF" w14:textId="77777777" w:rsidR="00407A95" w:rsidRDefault="00407A95" w:rsidP="00407A95">
      <w:r>
        <w:t>Nhân viên: msnv , tên , trưởng văn phòng, thân nhân.</w:t>
      </w:r>
    </w:p>
    <w:p w14:paraId="55BFF430" w14:textId="77777777" w:rsidR="00407A95" w:rsidRDefault="00407A95" w:rsidP="00407A95">
      <w:r>
        <w:t>Thân nhân: Tên, ngày sinh, mối liên hệ .</w:t>
      </w:r>
    </w:p>
    <w:p w14:paraId="4007CB60" w14:textId="77777777" w:rsidR="00407A95" w:rsidRDefault="00407A95" w:rsidP="00407A95">
      <w:r>
        <w:t>Sản phẩm BĐS: ms BĐS, địa chỉ ,</w:t>
      </w:r>
    </w:p>
    <w:p w14:paraId="0611F7F9" w14:textId="77777777" w:rsidR="00407A95" w:rsidRDefault="00407A95" w:rsidP="00407A95">
      <w:r>
        <w:t>Chủ sở hữu: ms, tên , địa chỉ ,sđt.</w:t>
      </w:r>
    </w:p>
    <w:p w14:paraId="7A62B39E" w14:textId="77777777" w:rsidR="00407A95" w:rsidRDefault="00407A95" w:rsidP="00407A95"/>
    <w:p w14:paraId="37919C06" w14:textId="77777777" w:rsidR="00407A95" w:rsidRDefault="00407A95" w:rsidP="00407A95">
      <w:r>
        <w:t>Cty BĐS 1-n Văn phòng</w:t>
      </w:r>
    </w:p>
    <w:p w14:paraId="681B741C" w14:textId="77777777" w:rsidR="00407A95" w:rsidRDefault="00407A95" w:rsidP="00407A95">
      <w:r>
        <w:t>Văn phòng 1-n nhân viên</w:t>
      </w:r>
    </w:p>
    <w:p w14:paraId="00423F86" w14:textId="77777777" w:rsidR="00407A95" w:rsidRDefault="00407A95" w:rsidP="00407A95">
      <w:r>
        <w:t>Nhân viên 1-n Thân nhân</w:t>
      </w:r>
    </w:p>
    <w:p w14:paraId="088BB9FF" w14:textId="77777777" w:rsidR="00407A95" w:rsidRDefault="00407A95" w:rsidP="00407A95">
      <w:r>
        <w:t>Văn phòng 1-n sản phẩm</w:t>
      </w:r>
    </w:p>
    <w:p w14:paraId="736B1598" w14:textId="77777777" w:rsidR="00407A95" w:rsidRDefault="00407A95" w:rsidP="00407A95">
      <w:r>
        <w:t>Chủ sở hữu 1-n sản phẩm</w:t>
      </w:r>
    </w:p>
    <w:p w14:paraId="6E286C01" w14:textId="77777777" w:rsidR="00407A95" w:rsidRDefault="00407A95" w:rsidP="00407A95">
      <w:r>
        <w:rPr>
          <w:noProof/>
        </w:rPr>
        <w:drawing>
          <wp:inline distT="0" distB="0" distL="0" distR="0" wp14:anchorId="1D553068" wp14:editId="682EC46B">
            <wp:extent cx="5943600" cy="3175000"/>
            <wp:effectExtent l="0" t="0" r="0" b="6350"/>
            <wp:docPr id="158438175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81753" name="Picture 1" descr="A diagram of a computer syst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2307" w14:textId="77777777" w:rsidR="00407A95" w:rsidRDefault="00407A95" w:rsidP="00407A95"/>
    <w:p w14:paraId="467596B0" w14:textId="77777777" w:rsidR="00407A95" w:rsidRDefault="00407A95" w:rsidP="00407A95"/>
    <w:p w14:paraId="1FC466C4" w14:textId="6C139630" w:rsidR="00407A95" w:rsidRDefault="00407A95" w:rsidP="00407A95">
      <w:r>
        <w:lastRenderedPageBreak/>
        <w:t>Bai 2:</w:t>
      </w:r>
    </w:p>
    <w:p w14:paraId="4CA71F2E" w14:textId="77777777" w:rsidR="00407A95" w:rsidRDefault="00407A95" w:rsidP="00407A95">
      <w:r>
        <w:rPr>
          <w:noProof/>
        </w:rPr>
        <w:drawing>
          <wp:inline distT="0" distB="0" distL="0" distR="0" wp14:anchorId="65323760" wp14:editId="52835D67">
            <wp:extent cx="5943600" cy="3355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0778" w14:textId="77777777" w:rsidR="00407A95" w:rsidRDefault="00407A95" w:rsidP="00407A95"/>
    <w:p w14:paraId="127F65AE" w14:textId="77777777" w:rsidR="00407A95" w:rsidRDefault="00407A95" w:rsidP="00407A95">
      <w:r>
        <w:t>Bang HoaDon</w:t>
      </w:r>
    </w:p>
    <w:p w14:paraId="3C6C8AF2" w14:textId="77777777" w:rsidR="00407A95" w:rsidRDefault="00407A95" w:rsidP="00407A95">
      <w:r>
        <w:rPr>
          <w:noProof/>
        </w:rPr>
        <w:drawing>
          <wp:inline distT="0" distB="0" distL="0" distR="0" wp14:anchorId="14A3181B" wp14:editId="4FE0758F">
            <wp:extent cx="3362325" cy="2324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2B60" w14:textId="77777777" w:rsidR="00407A95" w:rsidRDefault="00407A95" w:rsidP="00407A95">
      <w:r>
        <w:t>Bang HoaDonChiTiet</w:t>
      </w:r>
    </w:p>
    <w:p w14:paraId="4C5BC3F6" w14:textId="77777777" w:rsidR="00407A95" w:rsidRDefault="00407A95" w:rsidP="00407A95">
      <w:r>
        <w:rPr>
          <w:noProof/>
        </w:rPr>
        <w:lastRenderedPageBreak/>
        <w:drawing>
          <wp:inline distT="0" distB="0" distL="0" distR="0" wp14:anchorId="710AE02A" wp14:editId="494696B4">
            <wp:extent cx="327660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9625" w14:textId="77777777" w:rsidR="00407A95" w:rsidRDefault="00407A95" w:rsidP="00407A95">
      <w:r>
        <w:t>Bang KhachHang</w:t>
      </w:r>
    </w:p>
    <w:p w14:paraId="0E820B38" w14:textId="77777777" w:rsidR="00407A95" w:rsidRDefault="00407A95" w:rsidP="00407A95">
      <w:r>
        <w:rPr>
          <w:noProof/>
        </w:rPr>
        <w:drawing>
          <wp:inline distT="0" distB="0" distL="0" distR="0" wp14:anchorId="34106383" wp14:editId="73C6768C">
            <wp:extent cx="4581525" cy="220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2DE6" w14:textId="77777777" w:rsidR="00407A95" w:rsidRDefault="00407A95" w:rsidP="00407A95">
      <w:r>
        <w:t>Bang SanPham</w:t>
      </w:r>
    </w:p>
    <w:p w14:paraId="31EEA021" w14:textId="77777777" w:rsidR="00407A95" w:rsidRDefault="00407A95" w:rsidP="00407A95">
      <w:r>
        <w:rPr>
          <w:noProof/>
        </w:rPr>
        <w:drawing>
          <wp:inline distT="0" distB="0" distL="0" distR="0" wp14:anchorId="1FBED086" wp14:editId="76525B4D">
            <wp:extent cx="4448175" cy="2047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E815" w14:textId="77777777" w:rsidR="00407A95" w:rsidRDefault="00407A95" w:rsidP="00407A95"/>
    <w:p w14:paraId="54B13C27" w14:textId="77777777" w:rsidR="00407A95" w:rsidRDefault="00407A95" w:rsidP="00407A95"/>
    <w:p w14:paraId="2E5D8BCC" w14:textId="77777777" w:rsidR="00407A95" w:rsidRDefault="00407A95" w:rsidP="00407A95">
      <w:r>
        <w:t>Bài 3</w:t>
      </w:r>
    </w:p>
    <w:p w14:paraId="55C8CC9A" w14:textId="77777777" w:rsidR="00407A95" w:rsidRDefault="00407A95" w:rsidP="00407A95">
      <w:pPr>
        <w:pStyle w:val="ListParagraph"/>
        <w:numPr>
          <w:ilvl w:val="0"/>
          <w:numId w:val="20"/>
        </w:numPr>
        <w:spacing w:before="0" w:after="160" w:line="278" w:lineRule="auto"/>
      </w:pPr>
      <w:r>
        <w:t>Thực thể: Sản phẩm, Khách hàng, Hóa đơn, Nhân viên</w:t>
      </w:r>
    </w:p>
    <w:p w14:paraId="135E1254" w14:textId="77777777" w:rsidR="00407A95" w:rsidRDefault="00407A95" w:rsidP="00407A95">
      <w:pPr>
        <w:pStyle w:val="ListParagraph"/>
      </w:pPr>
      <w:r>
        <w:lastRenderedPageBreak/>
        <w:t xml:space="preserve">Thuộc tính: </w:t>
      </w:r>
      <w:r w:rsidRPr="006544BB">
        <w:rPr>
          <w:b/>
          <w:bCs/>
          <w:u w:val="single"/>
        </w:rPr>
        <w:t>Mã SP</w:t>
      </w:r>
      <w:r>
        <w:t xml:space="preserve">, Tên SP, Giá SP, SL, Mô tả, </w:t>
      </w:r>
      <w:r w:rsidRPr="006544BB">
        <w:rPr>
          <w:b/>
          <w:bCs/>
          <w:u w:val="single"/>
        </w:rPr>
        <w:t>MaKH</w:t>
      </w:r>
      <w:r>
        <w:t xml:space="preserve">, Họ, Tên, DC, email, SĐT, </w:t>
      </w:r>
      <w:r w:rsidRPr="006544BB">
        <w:rPr>
          <w:b/>
          <w:bCs/>
          <w:u w:val="single"/>
        </w:rPr>
        <w:t>MaHD</w:t>
      </w:r>
      <w:r>
        <w:t>, DC,</w:t>
      </w:r>
    </w:p>
    <w:p w14:paraId="1AF1E6F3" w14:textId="77777777" w:rsidR="00407A95" w:rsidRDefault="00407A95" w:rsidP="00407A95">
      <w:pPr>
        <w:pStyle w:val="ListParagraph"/>
      </w:pPr>
      <w:r>
        <w:t xml:space="preserve">Tên KH , </w:t>
      </w:r>
      <w:r w:rsidRPr="006544BB">
        <w:rPr>
          <w:b/>
          <w:bCs/>
          <w:u w:val="single"/>
        </w:rPr>
        <w:t>Họ Tên NV</w:t>
      </w:r>
      <w:r>
        <w:t>, MaNV, DC, Ho, Ten Lot, Ten, email, DT.</w:t>
      </w:r>
    </w:p>
    <w:p w14:paraId="4D35C83A" w14:textId="77777777" w:rsidR="00407A95" w:rsidRDefault="00407A95" w:rsidP="00407A95">
      <w:pPr>
        <w:pStyle w:val="ListParagraph"/>
        <w:numPr>
          <w:ilvl w:val="0"/>
          <w:numId w:val="20"/>
        </w:numPr>
        <w:spacing w:before="0" w:after="160" w:line="278" w:lineRule="auto"/>
        <w:ind w:left="142"/>
      </w:pPr>
      <w:r>
        <w:t xml:space="preserve">   </w:t>
      </w:r>
      <w:r>
        <w:rPr>
          <w:noProof/>
        </w:rPr>
        <w:drawing>
          <wp:inline distT="0" distB="0" distL="0" distR="0" wp14:anchorId="508582C5" wp14:editId="2F6592FF">
            <wp:extent cx="5631180" cy="29756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BA5" w14:textId="77777777" w:rsidR="00407A95" w:rsidRDefault="00407A95" w:rsidP="00407A95">
      <w:pPr>
        <w:pStyle w:val="ListParagraph"/>
        <w:numPr>
          <w:ilvl w:val="0"/>
          <w:numId w:val="20"/>
        </w:numPr>
        <w:spacing w:before="0" w:after="160" w:line="278" w:lineRule="auto"/>
      </w:pPr>
      <w:r>
        <w:t xml:space="preserve"> </w:t>
      </w:r>
    </w:p>
    <w:p w14:paraId="2F4A12DD" w14:textId="77777777" w:rsidR="00407A95" w:rsidRDefault="00407A95" w:rsidP="00407A95">
      <w:pPr>
        <w:pStyle w:val="ListParagraph"/>
      </w:pPr>
      <w:r>
        <w:t>Sản Phẩm (</w:t>
      </w:r>
      <w:r w:rsidRPr="006544BB">
        <w:rPr>
          <w:u w:val="single"/>
        </w:rPr>
        <w:t>MaSP</w:t>
      </w:r>
      <w:r>
        <w:t>, TenSP, GiaSP, SL, MoTa)</w:t>
      </w:r>
    </w:p>
    <w:p w14:paraId="47C26B6C" w14:textId="77777777" w:rsidR="00407A95" w:rsidRDefault="00407A95" w:rsidP="00407A95">
      <w:pPr>
        <w:pStyle w:val="ListParagraph"/>
      </w:pPr>
      <w:r>
        <w:t>Khach Hang (</w:t>
      </w:r>
      <w:r w:rsidRPr="006544BB">
        <w:rPr>
          <w:u w:val="single"/>
        </w:rPr>
        <w:t>MaKH</w:t>
      </w:r>
      <w:r>
        <w:t>, Ho, Ten, Dia Chi, Email, SDT)</w:t>
      </w:r>
    </w:p>
    <w:p w14:paraId="089FDE7C" w14:textId="77777777" w:rsidR="00407A95" w:rsidRDefault="00407A95" w:rsidP="00407A95">
      <w:pPr>
        <w:pStyle w:val="ListParagraph"/>
      </w:pPr>
      <w:r>
        <w:t xml:space="preserve">HD ( </w:t>
      </w:r>
      <w:r w:rsidRPr="006544BB">
        <w:rPr>
          <w:u w:val="single"/>
        </w:rPr>
        <w:t>MaHD</w:t>
      </w:r>
      <w:r>
        <w:t>, DC, Ten KH, Ho Ten NV, MaNV, MaKH)</w:t>
      </w:r>
    </w:p>
    <w:p w14:paraId="78270320" w14:textId="77777777" w:rsidR="00407A95" w:rsidRDefault="00407A95" w:rsidP="00407A95">
      <w:pPr>
        <w:pStyle w:val="ListParagraph"/>
      </w:pPr>
      <w:r>
        <w:t>NV(</w:t>
      </w:r>
      <w:r w:rsidRPr="006544BB">
        <w:rPr>
          <w:u w:val="single"/>
        </w:rPr>
        <w:t>MaNV</w:t>
      </w:r>
      <w:r>
        <w:t>, DC, Ho, Ten lot, Ten, Email)</w:t>
      </w:r>
    </w:p>
    <w:p w14:paraId="0BAFD8CA" w14:textId="77777777" w:rsidR="00407A95" w:rsidRDefault="00407A95" w:rsidP="00407A95">
      <w:pPr>
        <w:pStyle w:val="ListParagraph"/>
      </w:pPr>
      <w:r>
        <w:t>Chi Tiet (</w:t>
      </w:r>
      <w:r w:rsidRPr="006544BB">
        <w:rPr>
          <w:u w:val="single"/>
        </w:rPr>
        <w:t>MaHD, MaSP</w:t>
      </w:r>
      <w:r>
        <w:t>, Ngay Nhap, Trang Thai, Tong Tien)</w:t>
      </w:r>
    </w:p>
    <w:p w14:paraId="741C8217" w14:textId="77777777" w:rsidR="00407A95" w:rsidRDefault="00407A95" w:rsidP="00407A95">
      <w:pPr>
        <w:pStyle w:val="ListParagraph"/>
      </w:pPr>
    </w:p>
    <w:p w14:paraId="04B79BDA" w14:textId="77777777" w:rsidR="00407A95" w:rsidRDefault="00407A95" w:rsidP="00407A95">
      <w:pPr>
        <w:pStyle w:val="ListParagraph"/>
      </w:pPr>
    </w:p>
    <w:p w14:paraId="12E2B877" w14:textId="77777777" w:rsidR="00407A95" w:rsidRDefault="00407A95" w:rsidP="00407A95">
      <w:pPr>
        <w:pStyle w:val="ListParagraph"/>
      </w:pPr>
    </w:p>
    <w:p w14:paraId="1ECB5E89" w14:textId="77777777" w:rsidR="00407A95" w:rsidRDefault="00407A95" w:rsidP="00407A95">
      <w:pPr>
        <w:pStyle w:val="ListParagraph"/>
      </w:pPr>
    </w:p>
    <w:p w14:paraId="7AF6752C" w14:textId="77777777" w:rsidR="00407A95" w:rsidRDefault="00407A95" w:rsidP="00407A95">
      <w:pPr>
        <w:pStyle w:val="ListParagraph"/>
      </w:pPr>
    </w:p>
    <w:p w14:paraId="5BFA1D28" w14:textId="77777777" w:rsidR="00407A95" w:rsidRDefault="00407A95" w:rsidP="00407A95">
      <w:pPr>
        <w:pStyle w:val="ListParagraph"/>
      </w:pPr>
    </w:p>
    <w:p w14:paraId="253D7142" w14:textId="77777777" w:rsidR="00407A95" w:rsidRDefault="00407A95" w:rsidP="00407A95">
      <w:pPr>
        <w:pStyle w:val="ListParagraph"/>
      </w:pPr>
    </w:p>
    <w:p w14:paraId="412EAFC4" w14:textId="77777777" w:rsidR="00407A95" w:rsidRDefault="00407A95" w:rsidP="00407A95">
      <w:pPr>
        <w:pStyle w:val="ListParagraph"/>
      </w:pPr>
    </w:p>
    <w:p w14:paraId="3719D449" w14:textId="77777777" w:rsidR="00407A95" w:rsidRDefault="00407A95" w:rsidP="00407A95">
      <w:pPr>
        <w:pStyle w:val="ListParagraph"/>
      </w:pPr>
    </w:p>
    <w:p w14:paraId="74F1C570" w14:textId="77777777" w:rsidR="00407A95" w:rsidRDefault="00407A95" w:rsidP="00407A95">
      <w:pPr>
        <w:pStyle w:val="ListParagraph"/>
      </w:pPr>
    </w:p>
    <w:p w14:paraId="7A30607B" w14:textId="77777777" w:rsidR="00407A95" w:rsidRDefault="00407A95" w:rsidP="00407A95">
      <w:pPr>
        <w:pStyle w:val="ListParagraph"/>
      </w:pPr>
    </w:p>
    <w:p w14:paraId="2CF24632" w14:textId="77777777" w:rsidR="00407A95" w:rsidRDefault="00407A95" w:rsidP="00407A95">
      <w:pPr>
        <w:pStyle w:val="ListParagraph"/>
      </w:pPr>
    </w:p>
    <w:p w14:paraId="657BBB36" w14:textId="77777777" w:rsidR="00407A95" w:rsidRDefault="00407A95" w:rsidP="00407A95">
      <w:pPr>
        <w:pStyle w:val="ListParagraph"/>
        <w:numPr>
          <w:ilvl w:val="0"/>
          <w:numId w:val="20"/>
        </w:numPr>
        <w:spacing w:before="0" w:after="160" w:line="278" w:lineRule="auto"/>
      </w:pPr>
    </w:p>
    <w:p w14:paraId="56C9F8A8" w14:textId="77777777" w:rsidR="00407A95" w:rsidRDefault="00407A95" w:rsidP="00407A95">
      <w:pPr>
        <w:pStyle w:val="ListParagraph"/>
      </w:pPr>
      <w:r>
        <w:rPr>
          <w:noProof/>
        </w:rPr>
        <w:lastRenderedPageBreak/>
        <w:drawing>
          <wp:inline distT="0" distB="0" distL="0" distR="0" wp14:anchorId="0E255CE7" wp14:editId="4A69B4DA">
            <wp:extent cx="5943600" cy="4817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D89B" w14:textId="77777777" w:rsidR="00A413BC" w:rsidRPr="002C1121" w:rsidRDefault="00A413BC" w:rsidP="00A413BC">
      <w:pPr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EDE51" w14:textId="77777777" w:rsidR="002F144E" w:rsidRDefault="002F144E" w:rsidP="00C377C7">
      <w:pPr>
        <w:spacing w:after="0" w:line="240" w:lineRule="auto"/>
      </w:pPr>
      <w:r>
        <w:separator/>
      </w:r>
    </w:p>
  </w:endnote>
  <w:endnote w:type="continuationSeparator" w:id="0">
    <w:p w14:paraId="04F3E5C5" w14:textId="77777777" w:rsidR="002F144E" w:rsidRDefault="002F144E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1F831" w14:textId="77777777" w:rsidR="00CD50BA" w:rsidRPr="00FB0C1E" w:rsidRDefault="00CD50BA" w:rsidP="00FB0C1E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>TP.HCM - 20</w:t>
    </w:r>
    <w:r>
      <w:rPr>
        <w:rFonts w:cs="Times New Roman"/>
        <w:b/>
        <w:i/>
        <w:color w:val="002060"/>
        <w:sz w:val="36"/>
      </w:rPr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3A905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695706">
          <w:rPr>
            <w:noProof/>
          </w:rPr>
          <w:t>9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3E894" w14:textId="77777777" w:rsidR="002F144E" w:rsidRDefault="002F144E" w:rsidP="00C377C7">
      <w:pPr>
        <w:spacing w:after="0" w:line="240" w:lineRule="auto"/>
      </w:pPr>
      <w:r>
        <w:separator/>
      </w:r>
    </w:p>
  </w:footnote>
  <w:footnote w:type="continuationSeparator" w:id="0">
    <w:p w14:paraId="005669EC" w14:textId="77777777" w:rsidR="002F144E" w:rsidRDefault="002F144E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FBA35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5ED69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4B1B3A"/>
    <w:multiLevelType w:val="hybridMultilevel"/>
    <w:tmpl w:val="FC8653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8"/>
  </w:num>
  <w:num w:numId="4">
    <w:abstractNumId w:val="11"/>
  </w:num>
  <w:num w:numId="5">
    <w:abstractNumId w:val="7"/>
  </w:num>
  <w:num w:numId="6">
    <w:abstractNumId w:val="4"/>
  </w:num>
  <w:num w:numId="7">
    <w:abstractNumId w:val="17"/>
  </w:num>
  <w:num w:numId="8">
    <w:abstractNumId w:val="0"/>
  </w:num>
  <w:num w:numId="9">
    <w:abstractNumId w:val="10"/>
  </w:num>
  <w:num w:numId="10">
    <w:abstractNumId w:val="15"/>
  </w:num>
  <w:num w:numId="11">
    <w:abstractNumId w:val="1"/>
  </w:num>
  <w:num w:numId="12">
    <w:abstractNumId w:val="14"/>
  </w:num>
  <w:num w:numId="13">
    <w:abstractNumId w:val="9"/>
  </w:num>
  <w:num w:numId="14">
    <w:abstractNumId w:val="3"/>
  </w:num>
  <w:num w:numId="15">
    <w:abstractNumId w:val="5"/>
  </w:num>
  <w:num w:numId="16">
    <w:abstractNumId w:val="19"/>
  </w:num>
  <w:num w:numId="17">
    <w:abstractNumId w:val="6"/>
  </w:num>
  <w:num w:numId="18">
    <w:abstractNumId w:val="12"/>
  </w:num>
  <w:num w:numId="19">
    <w:abstractNumId w:val="13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D56"/>
    <w:rsid w:val="00011B08"/>
    <w:rsid w:val="00053555"/>
    <w:rsid w:val="00054872"/>
    <w:rsid w:val="00096A6C"/>
    <w:rsid w:val="000C15CB"/>
    <w:rsid w:val="000F2D81"/>
    <w:rsid w:val="0013670A"/>
    <w:rsid w:val="00140D04"/>
    <w:rsid w:val="00150736"/>
    <w:rsid w:val="00164ECF"/>
    <w:rsid w:val="00170EEA"/>
    <w:rsid w:val="001A123F"/>
    <w:rsid w:val="001D0D2B"/>
    <w:rsid w:val="002023FF"/>
    <w:rsid w:val="00265F3F"/>
    <w:rsid w:val="00272C69"/>
    <w:rsid w:val="00274B2F"/>
    <w:rsid w:val="002A480E"/>
    <w:rsid w:val="002C1121"/>
    <w:rsid w:val="002C1156"/>
    <w:rsid w:val="002C7A9C"/>
    <w:rsid w:val="002D3BBE"/>
    <w:rsid w:val="002F144E"/>
    <w:rsid w:val="002F29E1"/>
    <w:rsid w:val="00327B7E"/>
    <w:rsid w:val="0035392A"/>
    <w:rsid w:val="00373DC9"/>
    <w:rsid w:val="00377757"/>
    <w:rsid w:val="003938DA"/>
    <w:rsid w:val="003C6813"/>
    <w:rsid w:val="00407A95"/>
    <w:rsid w:val="00425902"/>
    <w:rsid w:val="00472185"/>
    <w:rsid w:val="004C64CC"/>
    <w:rsid w:val="004D5BB9"/>
    <w:rsid w:val="004F3AB7"/>
    <w:rsid w:val="00540607"/>
    <w:rsid w:val="0055484F"/>
    <w:rsid w:val="00557F6D"/>
    <w:rsid w:val="00563DBA"/>
    <w:rsid w:val="0056784D"/>
    <w:rsid w:val="00567B15"/>
    <w:rsid w:val="005770CD"/>
    <w:rsid w:val="00577C23"/>
    <w:rsid w:val="00592AB0"/>
    <w:rsid w:val="005D36E9"/>
    <w:rsid w:val="00602150"/>
    <w:rsid w:val="00680A04"/>
    <w:rsid w:val="00695706"/>
    <w:rsid w:val="0069613F"/>
    <w:rsid w:val="006B261B"/>
    <w:rsid w:val="006D75A2"/>
    <w:rsid w:val="006F439C"/>
    <w:rsid w:val="006F4A16"/>
    <w:rsid w:val="00720980"/>
    <w:rsid w:val="00762DB8"/>
    <w:rsid w:val="00771D76"/>
    <w:rsid w:val="0078266C"/>
    <w:rsid w:val="00783A2E"/>
    <w:rsid w:val="007A5F43"/>
    <w:rsid w:val="007E4CA3"/>
    <w:rsid w:val="007F08F6"/>
    <w:rsid w:val="007F4769"/>
    <w:rsid w:val="008476D0"/>
    <w:rsid w:val="00860E1C"/>
    <w:rsid w:val="008931BD"/>
    <w:rsid w:val="008B51E5"/>
    <w:rsid w:val="008F37FA"/>
    <w:rsid w:val="00923DA2"/>
    <w:rsid w:val="00941967"/>
    <w:rsid w:val="009E46A8"/>
    <w:rsid w:val="009F588F"/>
    <w:rsid w:val="00A158D6"/>
    <w:rsid w:val="00A3020B"/>
    <w:rsid w:val="00A413BC"/>
    <w:rsid w:val="00A43627"/>
    <w:rsid w:val="00A50FC4"/>
    <w:rsid w:val="00A731E4"/>
    <w:rsid w:val="00A97216"/>
    <w:rsid w:val="00AA5A37"/>
    <w:rsid w:val="00AC527B"/>
    <w:rsid w:val="00AE538A"/>
    <w:rsid w:val="00B13BCA"/>
    <w:rsid w:val="00B1647C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377C7"/>
    <w:rsid w:val="00C55CA5"/>
    <w:rsid w:val="00C56350"/>
    <w:rsid w:val="00CC7622"/>
    <w:rsid w:val="00CD50BA"/>
    <w:rsid w:val="00CE6A8C"/>
    <w:rsid w:val="00D00337"/>
    <w:rsid w:val="00D21CE5"/>
    <w:rsid w:val="00D517E6"/>
    <w:rsid w:val="00D56DD0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06095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C50B7"/>
    <w:rsid w:val="00EC59FC"/>
    <w:rsid w:val="00F3204D"/>
    <w:rsid w:val="00F50AFB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E75B5"/>
  <w15:docId w15:val="{BFB4B240-893B-48A1-A50C-18225E2A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mBui\Documents\Zalo%20Received%20Files\Assignment%20COM2012%20Template_GD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DAF95-8A5B-493C-9A5D-235F320FB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 COM2012 Template_GD1.dotx</Template>
  <TotalTime>228</TotalTime>
  <Pages>7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NamBui</dc:creator>
  <cp:lastModifiedBy>Võ Văn Quang Huy</cp:lastModifiedBy>
  <cp:revision>34</cp:revision>
  <dcterms:created xsi:type="dcterms:W3CDTF">2022-12-15T02:13:00Z</dcterms:created>
  <dcterms:modified xsi:type="dcterms:W3CDTF">2024-01-19T00:47:00Z</dcterms:modified>
</cp:coreProperties>
</file>